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0A8B3" w14:textId="37331679" w:rsidR="00C6554A" w:rsidRPr="008B5277" w:rsidRDefault="00C6554A" w:rsidP="00B24BA6">
      <w:pPr>
        <w:pStyle w:val="Photo"/>
        <w:jc w:val="left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bookmarkEnd w:id="0"/>
    <w:bookmarkEnd w:id="1"/>
    <w:bookmarkEnd w:id="2"/>
    <w:bookmarkEnd w:id="3"/>
    <w:bookmarkEnd w:id="4"/>
    <w:p w14:paraId="5E54AEF2" w14:textId="54A8BED7" w:rsidR="00C6554A" w:rsidRDefault="00B24BA6" w:rsidP="00C6554A">
      <w:pPr>
        <w:pStyle w:val="Title"/>
      </w:pPr>
      <w:r>
        <w:t>DATA ANALYTICS</w:t>
      </w:r>
    </w:p>
    <w:p w14:paraId="71C86489" w14:textId="5A183662" w:rsidR="00C6554A" w:rsidRPr="00B24BA6" w:rsidRDefault="00B24BA6" w:rsidP="00C6554A">
      <w:pPr>
        <w:pStyle w:val="Subtitle"/>
        <w:rPr>
          <w:sz w:val="40"/>
          <w:szCs w:val="40"/>
        </w:rPr>
      </w:pPr>
      <w:r w:rsidRPr="00B24BA6">
        <w:rPr>
          <w:sz w:val="40"/>
          <w:szCs w:val="40"/>
        </w:rPr>
        <w:t xml:space="preserve">ASSIGNMENT </w:t>
      </w:r>
    </w:p>
    <w:p w14:paraId="07D205B6" w14:textId="40196F61" w:rsidR="00B24BA6" w:rsidRPr="00B24BA6" w:rsidRDefault="00B24BA6" w:rsidP="00B24BA6">
      <w:pPr>
        <w:pStyle w:val="ContactInfo"/>
        <w:jc w:val="left"/>
        <w:rPr>
          <w:sz w:val="24"/>
          <w:szCs w:val="24"/>
        </w:rPr>
      </w:pPr>
      <w:r w:rsidRPr="00B24BA6">
        <w:rPr>
          <w:sz w:val="24"/>
          <w:szCs w:val="24"/>
        </w:rPr>
        <w:t xml:space="preserve">                                                    </w:t>
      </w:r>
      <w:r w:rsidR="00E652CD">
        <w:rPr>
          <w:sz w:val="24"/>
          <w:szCs w:val="24"/>
        </w:rPr>
        <w:t>Y. PAVAN</w:t>
      </w:r>
      <w:r w:rsidR="009007BD">
        <w:rPr>
          <w:sz w:val="24"/>
          <w:szCs w:val="24"/>
        </w:rPr>
        <w:t xml:space="preserve"> KUMAR REDDY</w:t>
      </w:r>
    </w:p>
    <w:p w14:paraId="45E37CC0" w14:textId="392B8C1C" w:rsidR="00B24BA6" w:rsidRDefault="00B24BA6" w:rsidP="00B24BA6">
      <w:pPr>
        <w:pStyle w:val="ContactInfo"/>
        <w:jc w:val="left"/>
        <w:rPr>
          <w:sz w:val="24"/>
          <w:szCs w:val="24"/>
        </w:rPr>
      </w:pPr>
      <w:r w:rsidRPr="00B24BA6">
        <w:rPr>
          <w:sz w:val="24"/>
          <w:szCs w:val="24"/>
        </w:rPr>
        <w:t xml:space="preserve">                                        </w:t>
      </w:r>
      <w:r w:rsidR="00E652CD">
        <w:rPr>
          <w:sz w:val="24"/>
          <w:szCs w:val="24"/>
        </w:rPr>
        <w:t xml:space="preserve">                    </w:t>
      </w:r>
      <w:r w:rsidRPr="00B24BA6">
        <w:rPr>
          <w:sz w:val="24"/>
          <w:szCs w:val="24"/>
        </w:rPr>
        <w:t xml:space="preserve"> </w:t>
      </w:r>
      <w:r w:rsidR="009007BD">
        <w:rPr>
          <w:sz w:val="24"/>
          <w:szCs w:val="24"/>
        </w:rPr>
        <w:t>20</w:t>
      </w:r>
      <w:r w:rsidR="00E652CD">
        <w:rPr>
          <w:sz w:val="24"/>
          <w:szCs w:val="24"/>
        </w:rPr>
        <w:t>HM1A3542</w:t>
      </w:r>
    </w:p>
    <w:p w14:paraId="752651AC" w14:textId="77777777" w:rsidR="00E652CD" w:rsidRDefault="00E652CD" w:rsidP="00B24BA6">
      <w:pPr>
        <w:pStyle w:val="ContactInfo"/>
        <w:jc w:val="left"/>
        <w:rPr>
          <w:b/>
          <w:bCs/>
          <w:sz w:val="32"/>
          <w:szCs w:val="32"/>
          <w:u w:val="single"/>
        </w:rPr>
      </w:pPr>
    </w:p>
    <w:p w14:paraId="590357B0" w14:textId="56AAE52A" w:rsidR="00B24BA6" w:rsidRPr="00B24BA6" w:rsidRDefault="00B24BA6" w:rsidP="00B24BA6">
      <w:pPr>
        <w:pStyle w:val="ContactInfo"/>
        <w:jc w:val="left"/>
        <w:rPr>
          <w:b/>
          <w:bCs/>
          <w:sz w:val="32"/>
          <w:szCs w:val="32"/>
          <w:u w:val="single"/>
        </w:rPr>
      </w:pPr>
      <w:r w:rsidRPr="00B24BA6">
        <w:rPr>
          <w:b/>
          <w:bCs/>
          <w:sz w:val="32"/>
          <w:szCs w:val="32"/>
          <w:u w:val="single"/>
        </w:rPr>
        <w:t>DONUT CHART</w:t>
      </w:r>
    </w:p>
    <w:p w14:paraId="2FFFD77C" w14:textId="77777777" w:rsidR="00B24BA6" w:rsidRPr="00B24BA6" w:rsidRDefault="00B24BA6" w:rsidP="00B24BA6">
      <w:pPr>
        <w:pStyle w:val="ContactInfo"/>
        <w:jc w:val="left"/>
        <w:rPr>
          <w:b/>
          <w:bCs/>
          <w:sz w:val="24"/>
          <w:szCs w:val="24"/>
          <w:u w:val="single"/>
        </w:rPr>
      </w:pPr>
    </w:p>
    <w:p w14:paraId="0AD942A6" w14:textId="77777777" w:rsidR="00B24BA6" w:rsidRDefault="00B24BA6" w:rsidP="00B24BA6">
      <w:pPr>
        <w:pStyle w:val="ContactInfo"/>
        <w:jc w:val="left"/>
        <w:rPr>
          <w:sz w:val="24"/>
          <w:szCs w:val="24"/>
        </w:rPr>
      </w:pPr>
      <w:r w:rsidRPr="00B24BA6">
        <w:rPr>
          <w:sz w:val="24"/>
          <w:szCs w:val="24"/>
        </w:rPr>
        <w:t xml:space="preserve">                    </w:t>
      </w:r>
      <w:r>
        <w:rPr>
          <w:noProof/>
        </w:rPr>
        <w:drawing>
          <wp:inline distT="0" distB="0" distL="0" distR="0" wp14:anchorId="70A7626A" wp14:editId="36CD786D">
            <wp:extent cx="6385560" cy="4133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3989" cy="413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4BA6">
        <w:rPr>
          <w:sz w:val="24"/>
          <w:szCs w:val="24"/>
        </w:rPr>
        <w:t xml:space="preserve">   </w:t>
      </w:r>
    </w:p>
    <w:p w14:paraId="3268350C" w14:textId="77777777" w:rsidR="00B24BA6" w:rsidRDefault="00B24BA6" w:rsidP="00B24BA6">
      <w:pPr>
        <w:pStyle w:val="ContactInfo"/>
        <w:jc w:val="left"/>
        <w:rPr>
          <w:sz w:val="24"/>
          <w:szCs w:val="24"/>
        </w:rPr>
      </w:pPr>
    </w:p>
    <w:p w14:paraId="284B54BB" w14:textId="77777777" w:rsidR="00B24BA6" w:rsidRDefault="00B24BA6" w:rsidP="00B24BA6">
      <w:pPr>
        <w:pStyle w:val="ContactInfo"/>
        <w:jc w:val="left"/>
        <w:rPr>
          <w:sz w:val="24"/>
          <w:szCs w:val="24"/>
        </w:rPr>
      </w:pPr>
    </w:p>
    <w:p w14:paraId="5E2A2A5A" w14:textId="77777777" w:rsidR="00B24BA6" w:rsidRDefault="00B24BA6" w:rsidP="00B24BA6">
      <w:pPr>
        <w:pStyle w:val="ContactInfo"/>
        <w:jc w:val="left"/>
        <w:rPr>
          <w:sz w:val="24"/>
          <w:szCs w:val="24"/>
        </w:rPr>
      </w:pPr>
    </w:p>
    <w:p w14:paraId="475EFA38" w14:textId="77777777" w:rsidR="00B24BA6" w:rsidRDefault="00B24BA6" w:rsidP="00B24BA6">
      <w:pPr>
        <w:pStyle w:val="ContactInfo"/>
        <w:jc w:val="left"/>
        <w:rPr>
          <w:sz w:val="24"/>
          <w:szCs w:val="24"/>
        </w:rPr>
      </w:pPr>
    </w:p>
    <w:p w14:paraId="1ADDB709" w14:textId="610E2121" w:rsidR="00B24BA6" w:rsidRDefault="00B24BA6" w:rsidP="00B24BA6">
      <w:pPr>
        <w:pStyle w:val="ContactInfo"/>
        <w:jc w:val="left"/>
        <w:rPr>
          <w:b/>
          <w:bCs/>
          <w:sz w:val="32"/>
          <w:szCs w:val="32"/>
          <w:u w:val="single"/>
        </w:rPr>
      </w:pPr>
      <w:r w:rsidRPr="00B24BA6">
        <w:rPr>
          <w:b/>
          <w:bCs/>
          <w:sz w:val="32"/>
          <w:szCs w:val="32"/>
          <w:u w:val="single"/>
        </w:rPr>
        <w:lastRenderedPageBreak/>
        <w:t>AREA CHART</w:t>
      </w:r>
    </w:p>
    <w:p w14:paraId="7619DA6F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B7A2560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F7F752B" wp14:editId="4B758CA3">
            <wp:extent cx="5486400" cy="2700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EF1BC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F4C9583" w14:textId="7CFC8FE9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TEXT TABLE</w:t>
      </w:r>
    </w:p>
    <w:p w14:paraId="097440B0" w14:textId="4BE25489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4D1F93D" w14:textId="46538176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C9A5FB7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04EDAE0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310F13D" wp14:editId="7E60C15A">
            <wp:extent cx="5486400" cy="350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B46EB" w14:textId="7D207C0C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HIGHLIGHTED TABLE</w:t>
      </w:r>
    </w:p>
    <w:p w14:paraId="6243CFA5" w14:textId="5E81CD5F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4B0ACF3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B15EF59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1236856" wp14:editId="03A57259">
            <wp:extent cx="5486400" cy="27806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DC00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CF0DD38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03B10FE" w14:textId="26FD429A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WORD CLOUD</w:t>
      </w:r>
    </w:p>
    <w:p w14:paraId="14AF79E2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9489C1B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8B2ACC0" wp14:editId="5EA97BBF">
            <wp:extent cx="5486400" cy="2770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CC9C3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8AC30B6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89DD415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FUNNEL CHART</w:t>
      </w:r>
    </w:p>
    <w:p w14:paraId="535D999A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FB8448F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24BA6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3918DED2" wp14:editId="4A176D6D">
            <wp:extent cx="5886450" cy="27952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54BB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F45610B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F1D3124" w14:textId="2A98496B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WATER FALL </w:t>
      </w:r>
    </w:p>
    <w:p w14:paraId="513C7B1C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E8D84F7" w14:textId="13E89554" w:rsidR="00000000" w:rsidRP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CF87AF0" wp14:editId="0C1F5F50">
            <wp:extent cx="5486400" cy="27774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74C0" w:rsidRPr="00B24BA6">
      <w:footerReference w:type="default" r:id="rId14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5502B8" w14:textId="77777777" w:rsidR="00C2534A" w:rsidRDefault="00C2534A" w:rsidP="00C6554A">
      <w:pPr>
        <w:spacing w:before="0" w:after="0" w:line="240" w:lineRule="auto"/>
      </w:pPr>
      <w:r>
        <w:separator/>
      </w:r>
    </w:p>
  </w:endnote>
  <w:endnote w:type="continuationSeparator" w:id="0">
    <w:p w14:paraId="3BEE6F8C" w14:textId="77777777" w:rsidR="00C2534A" w:rsidRDefault="00C2534A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4DCD44" w14:textId="77777777" w:rsidR="00000000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AAB931" w14:textId="77777777" w:rsidR="00C2534A" w:rsidRDefault="00C2534A" w:rsidP="00C6554A">
      <w:pPr>
        <w:spacing w:before="0" w:after="0" w:line="240" w:lineRule="auto"/>
      </w:pPr>
      <w:r>
        <w:separator/>
      </w:r>
    </w:p>
  </w:footnote>
  <w:footnote w:type="continuationSeparator" w:id="0">
    <w:p w14:paraId="5BBBEB52" w14:textId="77777777" w:rsidR="00C2534A" w:rsidRDefault="00C2534A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36071855">
    <w:abstractNumId w:val="9"/>
  </w:num>
  <w:num w:numId="2" w16cid:durableId="1886065323">
    <w:abstractNumId w:val="8"/>
  </w:num>
  <w:num w:numId="3" w16cid:durableId="478157570">
    <w:abstractNumId w:val="8"/>
  </w:num>
  <w:num w:numId="4" w16cid:durableId="1206940812">
    <w:abstractNumId w:val="9"/>
  </w:num>
  <w:num w:numId="5" w16cid:durableId="420493364">
    <w:abstractNumId w:val="12"/>
  </w:num>
  <w:num w:numId="6" w16cid:durableId="1605722263">
    <w:abstractNumId w:val="10"/>
  </w:num>
  <w:num w:numId="7" w16cid:durableId="1393234709">
    <w:abstractNumId w:val="11"/>
  </w:num>
  <w:num w:numId="8" w16cid:durableId="836263032">
    <w:abstractNumId w:val="7"/>
  </w:num>
  <w:num w:numId="9" w16cid:durableId="57754179">
    <w:abstractNumId w:val="6"/>
  </w:num>
  <w:num w:numId="10" w16cid:durableId="1295865751">
    <w:abstractNumId w:val="5"/>
  </w:num>
  <w:num w:numId="11" w16cid:durableId="1107775628">
    <w:abstractNumId w:val="4"/>
  </w:num>
  <w:num w:numId="12" w16cid:durableId="377827410">
    <w:abstractNumId w:val="3"/>
  </w:num>
  <w:num w:numId="13" w16cid:durableId="1674410428">
    <w:abstractNumId w:val="2"/>
  </w:num>
  <w:num w:numId="14" w16cid:durableId="758478462">
    <w:abstractNumId w:val="1"/>
  </w:num>
  <w:num w:numId="15" w16cid:durableId="12180084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BA6"/>
    <w:rsid w:val="000154F1"/>
    <w:rsid w:val="002554CD"/>
    <w:rsid w:val="00293B83"/>
    <w:rsid w:val="002B4294"/>
    <w:rsid w:val="00333D0D"/>
    <w:rsid w:val="004C049F"/>
    <w:rsid w:val="005000E2"/>
    <w:rsid w:val="006A3CE7"/>
    <w:rsid w:val="009007BD"/>
    <w:rsid w:val="00B24BA6"/>
    <w:rsid w:val="00C2534A"/>
    <w:rsid w:val="00C6554A"/>
    <w:rsid w:val="00E652CD"/>
    <w:rsid w:val="00ED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E58346"/>
  <w15:chartTrackingRefBased/>
  <w15:docId w15:val="{0781C9AB-9E9C-4438-9BFD-D56A6943E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character" w:styleId="UnresolvedMention">
    <w:name w:val="Unresolved Mention"/>
    <w:basedOn w:val="DefaultParagraphFont"/>
    <w:uiPriority w:val="99"/>
    <w:semiHidden/>
    <w:unhideWhenUsed/>
    <w:rsid w:val="00B24B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crosoft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</Template>
  <TotalTime>12</TotalTime>
  <Pages>4</Pages>
  <Words>47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KONA OMESHWAR REDDY</cp:lastModifiedBy>
  <cp:revision>3</cp:revision>
  <dcterms:created xsi:type="dcterms:W3CDTF">2024-02-22T17:34:00Z</dcterms:created>
  <dcterms:modified xsi:type="dcterms:W3CDTF">2024-02-23T13:43:00Z</dcterms:modified>
</cp:coreProperties>
</file>