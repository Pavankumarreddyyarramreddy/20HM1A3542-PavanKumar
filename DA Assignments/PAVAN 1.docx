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80087" w14:textId="61A0189D" w:rsidR="00C6554A" w:rsidRPr="008B5277" w:rsidRDefault="00C6554A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bookmarkEnd w:id="0"/>
    <w:bookmarkEnd w:id="1"/>
    <w:bookmarkEnd w:id="2"/>
    <w:bookmarkEnd w:id="3"/>
    <w:bookmarkEnd w:id="4"/>
    <w:p w14:paraId="5A69090B" w14:textId="785BC40D" w:rsidR="00C6554A" w:rsidRDefault="004A1C88" w:rsidP="00C6554A">
      <w:pPr>
        <w:pStyle w:val="Title"/>
      </w:pPr>
      <w:r>
        <w:t>DATA ANALYTICS</w:t>
      </w:r>
    </w:p>
    <w:p w14:paraId="0A8CC836" w14:textId="569939FE" w:rsidR="00C6554A" w:rsidRPr="00D5413C" w:rsidRDefault="004A1C88" w:rsidP="00C6554A">
      <w:pPr>
        <w:pStyle w:val="Subtitle"/>
      </w:pPr>
      <w:r>
        <w:t>ASSIGNMENT</w:t>
      </w:r>
    </w:p>
    <w:p w14:paraId="57AF6232" w14:textId="614A8788" w:rsidR="004A1C88" w:rsidRDefault="00214432" w:rsidP="004A1C88">
      <w:pPr>
        <w:pStyle w:val="ContactInfo"/>
      </w:pPr>
      <w:r>
        <w:t>Y. PAVAN</w:t>
      </w:r>
      <w:r w:rsidR="007978F9">
        <w:t xml:space="preserve"> KUMAR REDDY</w:t>
      </w:r>
      <w:r w:rsidR="00C6554A">
        <w:t xml:space="preserve"> </w:t>
      </w:r>
      <w:r w:rsidR="004A1C88">
        <w:t>|</w:t>
      </w:r>
      <w:r w:rsidR="007978F9">
        <w:t>20HM1A</w:t>
      </w:r>
      <w:r w:rsidR="00351205">
        <w:t>3542</w:t>
      </w:r>
      <w:r w:rsidR="004A1C88">
        <w:t>5</w:t>
      </w:r>
      <w:r w:rsidR="00C6554A">
        <w:t>|</w:t>
      </w:r>
      <w:r w:rsidR="00C6554A" w:rsidRPr="00D5413C">
        <w:t xml:space="preserve"> </w:t>
      </w:r>
    </w:p>
    <w:p w14:paraId="2B4FCD7E" w14:textId="77777777" w:rsidR="004A1C88" w:rsidRDefault="004A1C88" w:rsidP="004A1C88">
      <w:pPr>
        <w:pStyle w:val="ContactInfo"/>
      </w:pPr>
    </w:p>
    <w:p w14:paraId="6A0E6D49" w14:textId="77777777" w:rsidR="004A1C88" w:rsidRDefault="004A1C88" w:rsidP="004A1C88">
      <w:pPr>
        <w:pStyle w:val="ContactInfo"/>
      </w:pPr>
    </w:p>
    <w:p w14:paraId="10BCCFE9" w14:textId="52EAB8D4" w:rsidR="004A1C88" w:rsidRPr="00285EBE" w:rsidRDefault="004A1C88" w:rsidP="004A1C88">
      <w:pPr>
        <w:pStyle w:val="ContactInfo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  <w:r w:rsidRPr="00285EBE">
        <w:rPr>
          <w:b/>
          <w:bCs/>
          <w:sz w:val="40"/>
          <w:szCs w:val="40"/>
          <w:u w:val="single"/>
        </w:rPr>
        <w:t>BAR CHARTS</w:t>
      </w:r>
    </w:p>
    <w:p w14:paraId="11C18D1D" w14:textId="7AF11DBD" w:rsidR="004A1C88" w:rsidRDefault="004A1C88" w:rsidP="004A1C88">
      <w:pPr>
        <w:pStyle w:val="ContactInfo"/>
        <w:tabs>
          <w:tab w:val="left" w:pos="1088"/>
        </w:tabs>
        <w:jc w:val="left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1D9B219" wp14:editId="6C25FF0B">
            <wp:extent cx="4754880" cy="2606929"/>
            <wp:effectExtent l="0" t="0" r="762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60" cy="262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ED0A0" w14:textId="0F023222" w:rsidR="004A1C88" w:rsidRDefault="004A1C88" w:rsidP="004A1C88">
      <w:pPr>
        <w:pStyle w:val="ContactInfo"/>
        <w:tabs>
          <w:tab w:val="left" w:pos="1088"/>
        </w:tabs>
        <w:jc w:val="left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F66D738" wp14:editId="785C7BB1">
            <wp:extent cx="4698609" cy="2396072"/>
            <wp:effectExtent l="0" t="0" r="698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074" cy="240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1E926" w14:textId="77777777" w:rsidR="004A1C88" w:rsidRDefault="004A1C88" w:rsidP="004A1C88">
      <w:pPr>
        <w:pStyle w:val="ContactInfo"/>
        <w:tabs>
          <w:tab w:val="left" w:pos="1088"/>
        </w:tabs>
        <w:jc w:val="left"/>
        <w:rPr>
          <w:b/>
          <w:bCs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2373792" wp14:editId="4C46B5D0">
            <wp:simplePos x="1146517" y="1097280"/>
            <wp:positionH relativeFrom="column">
              <wp:align>left</wp:align>
            </wp:positionH>
            <wp:positionV relativeFrom="paragraph">
              <wp:align>top</wp:align>
            </wp:positionV>
            <wp:extent cx="4621237" cy="2152015"/>
            <wp:effectExtent l="0" t="0" r="8255" b="63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237" cy="21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C5DB6E" w14:textId="77777777" w:rsidR="004A1C88" w:rsidRPr="004A1C88" w:rsidRDefault="004A1C88" w:rsidP="004A1C88"/>
    <w:p w14:paraId="001B04F2" w14:textId="77777777" w:rsidR="004A1C88" w:rsidRPr="004A1C88" w:rsidRDefault="004A1C88" w:rsidP="004A1C88"/>
    <w:p w14:paraId="44F5DEC7" w14:textId="77777777" w:rsidR="004A1C88" w:rsidRPr="004A1C88" w:rsidRDefault="004A1C88" w:rsidP="004A1C88"/>
    <w:p w14:paraId="1870D208" w14:textId="77777777" w:rsidR="004A1C88" w:rsidRPr="004A1C88" w:rsidRDefault="004A1C88" w:rsidP="004A1C88"/>
    <w:p w14:paraId="2866B739" w14:textId="77777777" w:rsidR="004A1C88" w:rsidRPr="004A1C88" w:rsidRDefault="004A1C88" w:rsidP="004A1C88"/>
    <w:p w14:paraId="35185430" w14:textId="77777777" w:rsidR="004A1C88" w:rsidRDefault="004A1C88" w:rsidP="004A1C88">
      <w:pPr>
        <w:pStyle w:val="ContactInfo"/>
        <w:tabs>
          <w:tab w:val="left" w:pos="1088"/>
        </w:tabs>
        <w:jc w:val="left"/>
        <w:rPr>
          <w:b/>
          <w:bCs/>
          <w:u w:val="single"/>
        </w:rPr>
      </w:pPr>
    </w:p>
    <w:p w14:paraId="3C4AB209" w14:textId="77777777" w:rsidR="004A1C88" w:rsidRDefault="004A1C88" w:rsidP="004A1C88">
      <w:pPr>
        <w:pStyle w:val="ContactInfo"/>
        <w:tabs>
          <w:tab w:val="left" w:pos="1088"/>
        </w:tabs>
        <w:jc w:val="left"/>
        <w:rPr>
          <w:b/>
          <w:bCs/>
          <w:u w:val="single"/>
        </w:rPr>
      </w:pPr>
    </w:p>
    <w:p w14:paraId="4755E8A5" w14:textId="77777777" w:rsidR="00285EBE" w:rsidRDefault="004A1C88" w:rsidP="004A1C88">
      <w:pPr>
        <w:pStyle w:val="ContactInfo"/>
        <w:tabs>
          <w:tab w:val="left" w:pos="1088"/>
        </w:tabs>
        <w:jc w:val="left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A9AAFED" wp14:editId="1E8E6EEC">
            <wp:extent cx="4663440" cy="2856230"/>
            <wp:effectExtent l="0" t="0" r="381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818" cy="285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1A3AB" w14:textId="77777777" w:rsidR="00285EBE" w:rsidRDefault="00285EBE" w:rsidP="004A1C88">
      <w:pPr>
        <w:pStyle w:val="ContactInfo"/>
        <w:tabs>
          <w:tab w:val="left" w:pos="1088"/>
        </w:tabs>
        <w:jc w:val="left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429A3BA" wp14:editId="7DB4ABDE">
            <wp:extent cx="4677508" cy="2469515"/>
            <wp:effectExtent l="0" t="0" r="889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916" cy="2474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A0D81" w14:textId="387744ED" w:rsidR="004A1C88" w:rsidRDefault="00285EBE" w:rsidP="004A1C88">
      <w:pPr>
        <w:pStyle w:val="ContactInfo"/>
        <w:tabs>
          <w:tab w:val="left" w:pos="1088"/>
        </w:tabs>
        <w:jc w:val="left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2310F208" wp14:editId="42EA7AD6">
            <wp:extent cx="4818185" cy="2794000"/>
            <wp:effectExtent l="0" t="0" r="190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1614" cy="279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C88">
        <w:rPr>
          <w:b/>
          <w:bCs/>
          <w:u w:val="single"/>
        </w:rPr>
        <w:br w:type="textWrapping" w:clear="all"/>
      </w:r>
    </w:p>
    <w:p w14:paraId="529C0220" w14:textId="41762088" w:rsidR="00285EBE" w:rsidRDefault="00285EBE" w:rsidP="004A1C88">
      <w:pPr>
        <w:pStyle w:val="ContactInfo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  <w:r w:rsidRPr="00285EBE">
        <w:rPr>
          <w:b/>
          <w:bCs/>
          <w:sz w:val="40"/>
          <w:szCs w:val="40"/>
          <w:u w:val="single"/>
        </w:rPr>
        <w:t>PIECHART</w:t>
      </w:r>
    </w:p>
    <w:p w14:paraId="6BCAD52D" w14:textId="7A82B391" w:rsidR="00285EBE" w:rsidRDefault="00285EBE" w:rsidP="004A1C88">
      <w:pPr>
        <w:pStyle w:val="ContactInfo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0329B755" wp14:editId="7D853657">
            <wp:extent cx="4852035" cy="2377440"/>
            <wp:effectExtent l="0" t="0" r="571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7834" cy="239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CD92" w14:textId="241D1F09" w:rsidR="00285EBE" w:rsidRDefault="00285EBE" w:rsidP="004A1C88">
      <w:pPr>
        <w:pStyle w:val="ContactInfo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13DD9613" wp14:editId="0CD00A05">
            <wp:extent cx="4832252" cy="227139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8367" cy="227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5F1C" w14:textId="2BAFD2AC" w:rsidR="00285EBE" w:rsidRDefault="00285EBE" w:rsidP="004A1C88">
      <w:pPr>
        <w:pStyle w:val="ContactInfo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71342FF6" wp14:editId="5979AB5C">
            <wp:extent cx="4803775" cy="2208628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1082" cy="22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E528" w14:textId="51C5D98B" w:rsidR="00285EBE" w:rsidRDefault="00285EBE" w:rsidP="004A1C88">
      <w:pPr>
        <w:pStyle w:val="ContactInfo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STACKED BAR CHARTS</w:t>
      </w:r>
    </w:p>
    <w:p w14:paraId="2E378BA7" w14:textId="272DC9DC" w:rsidR="00285EBE" w:rsidRDefault="00285EBE" w:rsidP="004A1C88">
      <w:pPr>
        <w:pStyle w:val="ContactInfo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65ACCCD5" wp14:editId="57E27EF8">
            <wp:extent cx="4831715" cy="2412609"/>
            <wp:effectExtent l="0" t="0" r="698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9428" cy="241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C7A1" w14:textId="4D4756A7" w:rsidR="00285EBE" w:rsidRDefault="00285EBE" w:rsidP="004A1C88">
      <w:pPr>
        <w:pStyle w:val="ContactInfo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11E6D238" wp14:editId="4A08C3AB">
            <wp:extent cx="4818185" cy="282638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4553" cy="28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3536" w14:textId="5F42C44D" w:rsidR="00285EBE" w:rsidRDefault="00285EBE" w:rsidP="004A1C88">
      <w:pPr>
        <w:pStyle w:val="ContactInfo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5F710425" wp14:editId="728E7C48">
            <wp:extent cx="4705350" cy="2243797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4581" cy="224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986A" w14:textId="496344A4" w:rsidR="00285EBE" w:rsidRDefault="00285EBE" w:rsidP="004A1C88">
      <w:pPr>
        <w:pStyle w:val="ContactInfo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348F89EB" wp14:editId="643110ED">
            <wp:extent cx="4684395" cy="2426677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2318" cy="243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1AAE" w14:textId="7A4A3BC1" w:rsidR="00285EBE" w:rsidRDefault="00285EBE" w:rsidP="004A1C88">
      <w:pPr>
        <w:pStyle w:val="ContactInfo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5B836BEA" wp14:editId="124849F7">
            <wp:extent cx="4663440" cy="2849245"/>
            <wp:effectExtent l="0" t="0" r="381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8065" cy="285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4FB5" w14:textId="46ED0CA2" w:rsidR="00285EBE" w:rsidRDefault="00285EBE" w:rsidP="004A1C88">
      <w:pPr>
        <w:pStyle w:val="ContactInfo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</w:p>
    <w:p w14:paraId="0F0A787F" w14:textId="439E8EFB" w:rsidR="00285EBE" w:rsidRDefault="00285EBE" w:rsidP="004A1C88">
      <w:pPr>
        <w:pStyle w:val="ContactInfo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LINE CHARTS</w:t>
      </w:r>
    </w:p>
    <w:p w14:paraId="34E01856" w14:textId="1804D924" w:rsidR="00285EBE" w:rsidRDefault="00285EBE" w:rsidP="004A1C88">
      <w:pPr>
        <w:pStyle w:val="ContactInfo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5DBED439" wp14:editId="5C596B34">
            <wp:extent cx="5486400" cy="28143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048F" w14:textId="6D727EA2" w:rsidR="00285EBE" w:rsidRDefault="00285EBE" w:rsidP="004A1C88">
      <w:pPr>
        <w:pStyle w:val="ContactInfo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12AF9DF2" wp14:editId="083D87BF">
            <wp:extent cx="5486400" cy="2863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9185" w14:textId="77777777" w:rsidR="00285EBE" w:rsidRDefault="00285EBE" w:rsidP="004A1C88">
      <w:pPr>
        <w:pStyle w:val="ContactInfo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</w:p>
    <w:p w14:paraId="3F7BF918" w14:textId="77777777" w:rsidR="00285EBE" w:rsidRDefault="00285EBE" w:rsidP="004A1C88">
      <w:pPr>
        <w:pStyle w:val="ContactInfo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</w:p>
    <w:p w14:paraId="048FA904" w14:textId="77777777" w:rsidR="00285EBE" w:rsidRDefault="00285EBE" w:rsidP="004A1C88">
      <w:pPr>
        <w:pStyle w:val="ContactInfo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</w:p>
    <w:p w14:paraId="2533D9BF" w14:textId="77777777" w:rsidR="00285EBE" w:rsidRDefault="00285EBE" w:rsidP="004A1C88">
      <w:pPr>
        <w:pStyle w:val="ContactInfo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</w:p>
    <w:p w14:paraId="04CF9036" w14:textId="77777777" w:rsidR="00285EBE" w:rsidRDefault="00285EBE" w:rsidP="004A1C88">
      <w:pPr>
        <w:pStyle w:val="ContactInfo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</w:p>
    <w:p w14:paraId="5C70F766" w14:textId="29DC265F" w:rsidR="00285EBE" w:rsidRDefault="00285EBE" w:rsidP="004A1C88">
      <w:pPr>
        <w:pStyle w:val="ContactInfo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BUBBLE CHARTS</w:t>
      </w:r>
    </w:p>
    <w:p w14:paraId="7DB8D5EC" w14:textId="66B95449" w:rsidR="00285EBE" w:rsidRDefault="00285EBE" w:rsidP="004A1C88">
      <w:pPr>
        <w:pStyle w:val="ContactInfo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2BBD90CF" wp14:editId="08ACC2C9">
            <wp:extent cx="5486400" cy="28651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685B" w14:textId="73ECC723" w:rsidR="00285EBE" w:rsidRDefault="00285EBE" w:rsidP="004A1C88">
      <w:pPr>
        <w:pStyle w:val="ContactInfo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5DA0869E" wp14:editId="53144CB6">
            <wp:extent cx="5486400" cy="28568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5D88" w14:textId="77777777" w:rsidR="00285EBE" w:rsidRPr="00285EBE" w:rsidRDefault="00285EBE" w:rsidP="004A1C88">
      <w:pPr>
        <w:pStyle w:val="ContactInfo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</w:p>
    <w:p w14:paraId="63EF61F8" w14:textId="6558FB75" w:rsidR="00351205" w:rsidRPr="004A1C88" w:rsidRDefault="00C6554A" w:rsidP="004A1C88">
      <w:pPr>
        <w:pStyle w:val="ContactInfo"/>
        <w:rPr>
          <w:b/>
          <w:bCs/>
        </w:rPr>
      </w:pPr>
      <w:r w:rsidRPr="004A1C88">
        <w:rPr>
          <w:b/>
          <w:bCs/>
        </w:rPr>
        <w:br w:type="page"/>
      </w:r>
    </w:p>
    <w:sectPr w:rsidR="00351205" w:rsidRPr="004A1C88">
      <w:footerReference w:type="default" r:id="rId25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68D0B8" w14:textId="77777777" w:rsidR="00A86D0B" w:rsidRDefault="00A86D0B" w:rsidP="00C6554A">
      <w:pPr>
        <w:spacing w:before="0" w:after="0" w:line="240" w:lineRule="auto"/>
      </w:pPr>
      <w:r>
        <w:separator/>
      </w:r>
    </w:p>
  </w:endnote>
  <w:endnote w:type="continuationSeparator" w:id="0">
    <w:p w14:paraId="0A625612" w14:textId="77777777" w:rsidR="00A86D0B" w:rsidRDefault="00A86D0B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F91955" w14:textId="77777777" w:rsidR="00351205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363C77" w14:textId="77777777" w:rsidR="00A86D0B" w:rsidRDefault="00A86D0B" w:rsidP="00C6554A">
      <w:pPr>
        <w:spacing w:before="0" w:after="0" w:line="240" w:lineRule="auto"/>
      </w:pPr>
      <w:r>
        <w:separator/>
      </w:r>
    </w:p>
  </w:footnote>
  <w:footnote w:type="continuationSeparator" w:id="0">
    <w:p w14:paraId="0AD45876" w14:textId="77777777" w:rsidR="00A86D0B" w:rsidRDefault="00A86D0B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599211161">
    <w:abstractNumId w:val="9"/>
  </w:num>
  <w:num w:numId="2" w16cid:durableId="179245812">
    <w:abstractNumId w:val="8"/>
  </w:num>
  <w:num w:numId="3" w16cid:durableId="1170632193">
    <w:abstractNumId w:val="8"/>
  </w:num>
  <w:num w:numId="4" w16cid:durableId="298145003">
    <w:abstractNumId w:val="9"/>
  </w:num>
  <w:num w:numId="5" w16cid:durableId="2115057607">
    <w:abstractNumId w:val="12"/>
  </w:num>
  <w:num w:numId="6" w16cid:durableId="1079790872">
    <w:abstractNumId w:val="10"/>
  </w:num>
  <w:num w:numId="7" w16cid:durableId="341514796">
    <w:abstractNumId w:val="11"/>
  </w:num>
  <w:num w:numId="8" w16cid:durableId="620692802">
    <w:abstractNumId w:val="7"/>
  </w:num>
  <w:num w:numId="9" w16cid:durableId="1993482090">
    <w:abstractNumId w:val="6"/>
  </w:num>
  <w:num w:numId="10" w16cid:durableId="923682856">
    <w:abstractNumId w:val="5"/>
  </w:num>
  <w:num w:numId="11" w16cid:durableId="1623420145">
    <w:abstractNumId w:val="4"/>
  </w:num>
  <w:num w:numId="12" w16cid:durableId="1031876464">
    <w:abstractNumId w:val="3"/>
  </w:num>
  <w:num w:numId="13" w16cid:durableId="708842585">
    <w:abstractNumId w:val="2"/>
  </w:num>
  <w:num w:numId="14" w16cid:durableId="17707745">
    <w:abstractNumId w:val="1"/>
  </w:num>
  <w:num w:numId="15" w16cid:durableId="19373971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C88"/>
    <w:rsid w:val="00214432"/>
    <w:rsid w:val="002554CD"/>
    <w:rsid w:val="00285EBE"/>
    <w:rsid w:val="00293B83"/>
    <w:rsid w:val="002B4294"/>
    <w:rsid w:val="00333D0D"/>
    <w:rsid w:val="00351205"/>
    <w:rsid w:val="004A1C88"/>
    <w:rsid w:val="004C049F"/>
    <w:rsid w:val="005000E2"/>
    <w:rsid w:val="006A3CE7"/>
    <w:rsid w:val="006E2A4A"/>
    <w:rsid w:val="007978F9"/>
    <w:rsid w:val="00A86D0B"/>
    <w:rsid w:val="00C6554A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1A29E109"/>
  <w15:chartTrackingRefBased/>
  <w15:docId w15:val="{193F7BAF-761D-439A-AF55-75AE8AC39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character" w:styleId="UnresolvedMention">
    <w:name w:val="Unresolved Mention"/>
    <w:basedOn w:val="DefaultParagraphFont"/>
    <w:uiPriority w:val="99"/>
    <w:semiHidden/>
    <w:unhideWhenUsed/>
    <w:rsid w:val="004A1C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crosoft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</Template>
  <TotalTime>23</TotalTime>
  <Pages>8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KONA OMESHWAR REDDY</cp:lastModifiedBy>
  <cp:revision>4</cp:revision>
  <dcterms:created xsi:type="dcterms:W3CDTF">2024-02-22T11:56:00Z</dcterms:created>
  <dcterms:modified xsi:type="dcterms:W3CDTF">2024-02-23T13:44:00Z</dcterms:modified>
</cp:coreProperties>
</file>